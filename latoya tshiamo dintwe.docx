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6383B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2130"/>
        <w:gridCol w:w="138"/>
        <w:gridCol w:w="284"/>
        <w:gridCol w:w="142"/>
        <w:gridCol w:w="2126"/>
        <w:gridCol w:w="142"/>
        <w:gridCol w:w="317"/>
        <w:gridCol w:w="142"/>
        <w:gridCol w:w="958"/>
        <w:gridCol w:w="284"/>
        <w:gridCol w:w="850"/>
        <w:gridCol w:w="2092"/>
        <w:gridCol w:w="618"/>
      </w:tblGrid>
      <w:tr w:rsidR="00AD0DDD" w14:paraId="450BE6ED" w14:textId="77777777" w:rsidTr="005E09DE">
        <w:trPr>
          <w:trHeight w:val="1810"/>
        </w:trPr>
        <w:tc>
          <w:tcPr>
            <w:tcW w:w="10790" w:type="dxa"/>
            <w:gridSpan w:val="16"/>
            <w:tcBorders>
              <w:bottom w:val="single" w:sz="24" w:space="0" w:color="2C3B57" w:themeColor="text2"/>
            </w:tcBorders>
          </w:tcPr>
          <w:p w14:paraId="5FB803BA" w14:textId="7225A957" w:rsidR="00AD0DDD" w:rsidRDefault="00DF0406" w:rsidP="00DF1CB4">
            <w:pPr>
              <w:pStyle w:val="Heading1"/>
            </w:pPr>
            <w:r>
              <w:t>latoya tshiamo dintwe</w:t>
            </w:r>
          </w:p>
          <w:p w14:paraId="3173DDAC" w14:textId="06809C0A" w:rsidR="00AD0DDD" w:rsidRPr="00AD0DDD" w:rsidRDefault="00DF0406" w:rsidP="00DF1CB4">
            <w:pPr>
              <w:pStyle w:val="Heading2"/>
            </w:pPr>
            <w:r>
              <w:t>festive casual position</w:t>
            </w:r>
          </w:p>
        </w:tc>
      </w:tr>
      <w:tr w:rsidR="00AD0DDD" w14:paraId="4290C98A" w14:textId="77777777" w:rsidTr="005E09DE">
        <w:trPr>
          <w:trHeight w:val="149"/>
        </w:trPr>
        <w:tc>
          <w:tcPr>
            <w:tcW w:w="10790" w:type="dxa"/>
            <w:gridSpan w:val="16"/>
            <w:tcBorders>
              <w:top w:val="single" w:sz="24" w:space="0" w:color="2C3B57" w:themeColor="text2"/>
            </w:tcBorders>
            <w:vAlign w:val="center"/>
          </w:tcPr>
          <w:p w14:paraId="74A6EAF6" w14:textId="77777777" w:rsidR="00AD0DDD" w:rsidRDefault="00AD0DDD" w:rsidP="00DF1CB4"/>
        </w:tc>
      </w:tr>
      <w:tr w:rsidR="00DF0406" w14:paraId="01A5D727" w14:textId="77777777" w:rsidTr="005E09DE">
        <w:trPr>
          <w:gridAfter w:val="1"/>
          <w:wAfter w:w="618" w:type="dxa"/>
          <w:trHeight w:val="314"/>
        </w:trPr>
        <w:tc>
          <w:tcPr>
            <w:tcW w:w="142" w:type="dxa"/>
            <w:vAlign w:val="center"/>
          </w:tcPr>
          <w:p w14:paraId="47909BCF" w14:textId="77777777" w:rsidR="00DF0406" w:rsidRPr="00D06709" w:rsidRDefault="00DF0406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11B62487" w14:textId="77777777" w:rsidR="00DF0406" w:rsidRPr="00DF1CB4" w:rsidRDefault="00DF0406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14:paraId="13A3F7BB" w14:textId="77777777" w:rsidR="00DF0406" w:rsidRPr="00D06709" w:rsidRDefault="00DF0406" w:rsidP="00DF1CB4"/>
        </w:tc>
        <w:tc>
          <w:tcPr>
            <w:tcW w:w="2130" w:type="dxa"/>
            <w:vAlign w:val="center"/>
          </w:tcPr>
          <w:p w14:paraId="14638C9D" w14:textId="054F0E4F" w:rsidR="00DF0406" w:rsidRPr="00FA4DB0" w:rsidRDefault="00DF0406" w:rsidP="00DF1CB4">
            <w:r>
              <w:t>+267 77 997 995</w:t>
            </w:r>
          </w:p>
        </w:tc>
        <w:tc>
          <w:tcPr>
            <w:tcW w:w="138" w:type="dxa"/>
            <w:vAlign w:val="center"/>
          </w:tcPr>
          <w:p w14:paraId="4A16280B" w14:textId="77777777" w:rsidR="00DF0406" w:rsidRDefault="00DF0406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4F0B1300" w14:textId="77777777" w:rsidR="00DF0406" w:rsidRPr="00DF1CB4" w:rsidRDefault="00DF0406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E</w:t>
            </w:r>
          </w:p>
        </w:tc>
        <w:tc>
          <w:tcPr>
            <w:tcW w:w="142" w:type="dxa"/>
            <w:vAlign w:val="center"/>
          </w:tcPr>
          <w:p w14:paraId="76E4BB24" w14:textId="77777777" w:rsidR="00DF0406" w:rsidRDefault="00DF0406" w:rsidP="00DF1CB4"/>
        </w:tc>
        <w:tc>
          <w:tcPr>
            <w:tcW w:w="2126" w:type="dxa"/>
            <w:vAlign w:val="center"/>
          </w:tcPr>
          <w:p w14:paraId="3FEC539B" w14:textId="5F73EE48" w:rsidR="00DF0406" w:rsidRPr="00FA4DB0" w:rsidRDefault="00DF0406" w:rsidP="00DF1CB4">
            <w:r>
              <w:t>tshiamo.dintwe@gmail.com</w:t>
            </w:r>
          </w:p>
        </w:tc>
        <w:tc>
          <w:tcPr>
            <w:tcW w:w="142" w:type="dxa"/>
            <w:vAlign w:val="center"/>
          </w:tcPr>
          <w:p w14:paraId="68504124" w14:textId="77777777" w:rsidR="00DF0406" w:rsidRDefault="00DF0406" w:rsidP="00DF1CB4"/>
        </w:tc>
        <w:tc>
          <w:tcPr>
            <w:tcW w:w="317" w:type="dxa"/>
            <w:shd w:val="clear" w:color="auto" w:fill="2C3B57" w:themeFill="text2"/>
            <w:vAlign w:val="center"/>
          </w:tcPr>
          <w:p w14:paraId="69DFE821" w14:textId="77777777" w:rsidR="00DF0406" w:rsidRPr="00DF1CB4" w:rsidRDefault="00DF0406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A</w:t>
            </w:r>
          </w:p>
        </w:tc>
        <w:tc>
          <w:tcPr>
            <w:tcW w:w="142" w:type="dxa"/>
            <w:vAlign w:val="center"/>
          </w:tcPr>
          <w:p w14:paraId="4DD922F6" w14:textId="77777777" w:rsidR="00DF0406" w:rsidRDefault="00DF0406" w:rsidP="00DF1CB4"/>
        </w:tc>
        <w:tc>
          <w:tcPr>
            <w:tcW w:w="2092" w:type="dxa"/>
            <w:gridSpan w:val="3"/>
            <w:vAlign w:val="center"/>
          </w:tcPr>
          <w:p w14:paraId="1E1F2391" w14:textId="41E99715" w:rsidR="00DF0406" w:rsidRPr="00FA4DB0" w:rsidRDefault="00DF0406" w:rsidP="00DF1CB4">
            <w:r>
              <w:t>Plot 23256, Phase 4, Gaborone</w:t>
            </w:r>
          </w:p>
        </w:tc>
        <w:tc>
          <w:tcPr>
            <w:tcW w:w="2092" w:type="dxa"/>
            <w:vAlign w:val="center"/>
          </w:tcPr>
          <w:p w14:paraId="48ABCB5F" w14:textId="1BB3B636" w:rsidR="00DF0406" w:rsidRPr="00FA4DB0" w:rsidRDefault="00DF0406" w:rsidP="00DF1CB4"/>
        </w:tc>
      </w:tr>
      <w:tr w:rsidR="00AD0DDD" w14:paraId="564C6FEA" w14:textId="77777777" w:rsidTr="005E09DE">
        <w:trPr>
          <w:trHeight w:val="161"/>
        </w:trPr>
        <w:tc>
          <w:tcPr>
            <w:tcW w:w="10790" w:type="dxa"/>
            <w:gridSpan w:val="16"/>
            <w:tcBorders>
              <w:bottom w:val="single" w:sz="24" w:space="0" w:color="CADEE5" w:themeColor="background2"/>
            </w:tcBorders>
            <w:vAlign w:val="center"/>
          </w:tcPr>
          <w:p w14:paraId="523BAC43" w14:textId="77777777" w:rsidR="00AD0DDD" w:rsidRDefault="00AD0DDD" w:rsidP="00DF1CB4"/>
        </w:tc>
      </w:tr>
      <w:tr w:rsidR="00560EA0" w14:paraId="24ADF0C4" w14:textId="77777777" w:rsidTr="005E09DE">
        <w:trPr>
          <w:trHeight w:val="174"/>
        </w:trPr>
        <w:tc>
          <w:tcPr>
            <w:tcW w:w="6946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4D6E46B0" w14:textId="77777777" w:rsidR="00560EA0" w:rsidRPr="005F5561" w:rsidRDefault="00886E33" w:rsidP="00DF1CB4">
            <w:pPr>
              <w:pStyle w:val="Heading3"/>
            </w:pPr>
            <w:sdt>
              <w:sdtPr>
                <w:id w:val="723336852"/>
                <w:placeholder>
                  <w:docPart w:val="CF9DB094A1C74E078D1B4322D58C5E3A"/>
                </w:placeholder>
                <w:temporary/>
                <w:showingPlcHdr/>
                <w15:appearance w15:val="hidden"/>
              </w:sdtPr>
              <w:sdtEndPr/>
              <w:sdtContent>
                <w:r w:rsidR="00FA4DB0" w:rsidRPr="005F5561">
                  <w:t>Objective</w:t>
                </w:r>
              </w:sdtContent>
            </w:sdt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1A9AB03F" w14:textId="77777777" w:rsidR="00560EA0" w:rsidRDefault="00560EA0" w:rsidP="00DF1CB4"/>
        </w:tc>
        <w:tc>
          <w:tcPr>
            <w:tcW w:w="3560" w:type="dxa"/>
            <w:gridSpan w:val="3"/>
            <w:tcBorders>
              <w:top w:val="single" w:sz="24" w:space="0" w:color="CADEE5" w:themeColor="background2"/>
            </w:tcBorders>
            <w:vAlign w:val="bottom"/>
          </w:tcPr>
          <w:p w14:paraId="3B68205A" w14:textId="77777777" w:rsidR="00560EA0" w:rsidRDefault="00560EA0" w:rsidP="00DF1CB4"/>
        </w:tc>
      </w:tr>
      <w:tr w:rsidR="00560EA0" w14:paraId="7FCAEC21" w14:textId="77777777" w:rsidTr="005E09DE">
        <w:trPr>
          <w:trHeight w:val="426"/>
        </w:trPr>
        <w:tc>
          <w:tcPr>
            <w:tcW w:w="6946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3FFA6166" w14:textId="77777777"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14:paraId="037769DD" w14:textId="77777777" w:rsidR="00560EA0" w:rsidRDefault="00560EA0" w:rsidP="00DF1CB4"/>
        </w:tc>
        <w:tc>
          <w:tcPr>
            <w:tcW w:w="3560" w:type="dxa"/>
            <w:gridSpan w:val="3"/>
            <w:shd w:val="clear" w:color="auto" w:fill="CADEE5" w:themeFill="background2"/>
            <w:vAlign w:val="bottom"/>
          </w:tcPr>
          <w:p w14:paraId="1724F4AA" w14:textId="0284081E" w:rsidR="00560EA0" w:rsidRDefault="00657B42" w:rsidP="00DF1CB4">
            <w:pPr>
              <w:pStyle w:val="Heading3"/>
            </w:pPr>
            <w:r>
              <w:t>PERSONAL DETAILS</w:t>
            </w:r>
          </w:p>
        </w:tc>
      </w:tr>
      <w:tr w:rsidR="00AD6FA4" w14:paraId="12812648" w14:textId="77777777" w:rsidTr="005E09DE">
        <w:trPr>
          <w:trHeight w:val="168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26D1AE0B" w14:textId="0838D4EE" w:rsidR="00DF0406" w:rsidRDefault="00DF0406" w:rsidP="00DF0406">
            <w:pPr>
              <w:pStyle w:val="Text"/>
            </w:pPr>
            <w:r>
              <w:t>Motivated and reliable university student with a completed IGSCE qualification</w:t>
            </w:r>
            <w:r w:rsidR="006478E7">
              <w:t xml:space="preserve"> and a strong interest in customer service and retail. Friendly, respectful and willing to learn, with good communication and teamwork skills. Able to work responsibly in a fast-paced environment and committed to providing helpful and professional service to customers.</w:t>
            </w:r>
          </w:p>
        </w:tc>
        <w:tc>
          <w:tcPr>
            <w:tcW w:w="284" w:type="dxa"/>
            <w:vMerge w:val="restart"/>
            <w:vAlign w:val="center"/>
          </w:tcPr>
          <w:p w14:paraId="550E9FCE" w14:textId="77777777" w:rsidR="00AD6FA4" w:rsidRDefault="00AD6FA4" w:rsidP="00DF1CB4"/>
        </w:tc>
        <w:tc>
          <w:tcPr>
            <w:tcW w:w="3560" w:type="dxa"/>
            <w:gridSpan w:val="3"/>
            <w:vMerge w:val="restart"/>
            <w:shd w:val="clear" w:color="auto" w:fill="CADEE5" w:themeFill="background2"/>
          </w:tcPr>
          <w:p w14:paraId="2D158A70" w14:textId="2D310C2D" w:rsidR="00AD6FA4" w:rsidRDefault="00AD6FA4" w:rsidP="00DF1CB4">
            <w:pPr>
              <w:pStyle w:val="Text"/>
            </w:pPr>
          </w:p>
          <w:p w14:paraId="49DD284A" w14:textId="68268054" w:rsidR="00657B42" w:rsidRDefault="00657B42" w:rsidP="00DF1CB4">
            <w:pPr>
              <w:pStyle w:val="Text"/>
            </w:pPr>
            <w:r w:rsidRPr="00657B42">
              <w:rPr>
                <w:b/>
                <w:bCs/>
              </w:rPr>
              <w:t>ID</w:t>
            </w:r>
            <w:r w:rsidRPr="00657B42">
              <w:t>: 781224817</w:t>
            </w:r>
          </w:p>
          <w:p w14:paraId="4DACF6D0" w14:textId="6293597E" w:rsidR="00657B42" w:rsidRDefault="00657B42" w:rsidP="00DF1CB4">
            <w:pPr>
              <w:pStyle w:val="Text"/>
            </w:pPr>
            <w:r w:rsidRPr="00657B42">
              <w:rPr>
                <w:b/>
                <w:bCs/>
              </w:rPr>
              <w:t>Date of birth</w:t>
            </w:r>
            <w:r>
              <w:t>: 03/10/2006</w:t>
            </w:r>
          </w:p>
          <w:p w14:paraId="7D1D3380" w14:textId="4E78624D" w:rsidR="00657B42" w:rsidRDefault="00657B42" w:rsidP="00DF1CB4">
            <w:pPr>
              <w:pStyle w:val="Text"/>
            </w:pPr>
            <w:r w:rsidRPr="00657B42">
              <w:rPr>
                <w:b/>
                <w:bCs/>
              </w:rPr>
              <w:t>Place of birth</w:t>
            </w:r>
            <w:r>
              <w:t>: Gaborone</w:t>
            </w:r>
          </w:p>
          <w:p w14:paraId="7B5FF438" w14:textId="3D0CA789" w:rsidR="00657B42" w:rsidRDefault="00657B42" w:rsidP="00DF1CB4">
            <w:pPr>
              <w:pStyle w:val="Text"/>
            </w:pPr>
            <w:r w:rsidRPr="00657B42">
              <w:rPr>
                <w:b/>
                <w:bCs/>
              </w:rPr>
              <w:t>Nationality</w:t>
            </w:r>
            <w:r>
              <w:t>: Motswana</w:t>
            </w:r>
          </w:p>
          <w:p w14:paraId="5B418A91" w14:textId="6274EDED" w:rsidR="00AD6FA4" w:rsidRDefault="00657B42" w:rsidP="00657B42">
            <w:pPr>
              <w:pStyle w:val="Text"/>
            </w:pPr>
            <w:r w:rsidRPr="00657B42">
              <w:rPr>
                <w:b/>
                <w:bCs/>
              </w:rPr>
              <w:t>Gender</w:t>
            </w:r>
            <w:r>
              <w:t>: Female</w:t>
            </w:r>
          </w:p>
          <w:p w14:paraId="7C6DC772" w14:textId="77777777" w:rsidR="00AD6FA4" w:rsidRDefault="00AD6FA4" w:rsidP="00DF1CB4">
            <w:pPr>
              <w:pStyle w:val="Text"/>
            </w:pPr>
          </w:p>
          <w:p w14:paraId="1A895A66" w14:textId="1F3554B5" w:rsidR="00AD6FA4" w:rsidRDefault="00253EA9" w:rsidP="00DF1CB4">
            <w:pPr>
              <w:pStyle w:val="Heading3"/>
            </w:pPr>
            <w:r>
              <w:rPr>
                <w:noProof/>
                <w:lang w:val="en-AU" w:eastAsia="en-AU"/>
              </w:rPr>
              <w:t>key skills</w:t>
            </w:r>
          </w:p>
          <w:p w14:paraId="21BAD50C" w14:textId="74D7332C" w:rsidR="00AD6FA4" w:rsidRDefault="00253EA9" w:rsidP="00253EA9">
            <w:pPr>
              <w:pStyle w:val="ListParagraph"/>
            </w:pPr>
            <w:r>
              <w:t>fRIENDLY AND PROFESSIONAL CUSTOMER SERVICE</w:t>
            </w:r>
          </w:p>
          <w:p w14:paraId="7ED31A5A" w14:textId="78D7ACEF" w:rsidR="00253EA9" w:rsidRDefault="00D969F8" w:rsidP="00253EA9">
            <w:pPr>
              <w:pStyle w:val="ListParagraph"/>
            </w:pPr>
            <w:r>
              <w:t>persuasive and influansive</w:t>
            </w:r>
          </w:p>
          <w:p w14:paraId="427E0836" w14:textId="1ECF9571" w:rsidR="00253EA9" w:rsidRDefault="00253EA9" w:rsidP="00253EA9">
            <w:pPr>
              <w:pStyle w:val="ListParagraph"/>
            </w:pPr>
            <w:r>
              <w:t>TEAMWORK AND COOPERATION</w:t>
            </w:r>
          </w:p>
          <w:p w14:paraId="1CA4E21A" w14:textId="745E644D" w:rsidR="00253EA9" w:rsidRDefault="00253EA9" w:rsidP="00253EA9">
            <w:pPr>
              <w:pStyle w:val="ListParagraph"/>
            </w:pPr>
            <w:r>
              <w:t>RELIABLE, PUNCTUAL AND RESPONSIBLE</w:t>
            </w:r>
          </w:p>
          <w:p w14:paraId="2367FC40" w14:textId="23AAE294" w:rsidR="00253EA9" w:rsidRDefault="00D969F8" w:rsidP="00253EA9">
            <w:pPr>
              <w:pStyle w:val="ListParagraph"/>
            </w:pPr>
            <w:r>
              <w:t>ability to learn quickly and follow instructions</w:t>
            </w:r>
          </w:p>
          <w:p w14:paraId="63772093" w14:textId="632BE892" w:rsidR="00253EA9" w:rsidRDefault="00253EA9" w:rsidP="00253EA9">
            <w:pPr>
              <w:pStyle w:val="ListParagraph"/>
            </w:pPr>
            <w:r>
              <w:t>BASIC COMPUTER</w:t>
            </w:r>
            <w:r w:rsidR="00D969F8">
              <w:t xml:space="preserve"> and numeric</w:t>
            </w:r>
            <w:r>
              <w:t xml:space="preserve"> LITERACY</w:t>
            </w:r>
          </w:p>
          <w:p w14:paraId="5F7ED8DF" w14:textId="2C1DDBC8" w:rsidR="00253EA9" w:rsidRDefault="00253EA9" w:rsidP="00253EA9">
            <w:pPr>
              <w:pStyle w:val="ListParagraph"/>
            </w:pPr>
            <w:r>
              <w:t>GOOD ORGANISATION AND ATTENTION TO DETAIL</w:t>
            </w:r>
          </w:p>
          <w:p w14:paraId="178C0328" w14:textId="2334E8CC" w:rsidR="00AD6FA4" w:rsidRDefault="00253EA9" w:rsidP="00DF1CB4">
            <w:pPr>
              <w:pStyle w:val="Heading3"/>
            </w:pPr>
            <w:r>
              <w:t>LANGUAGES</w:t>
            </w:r>
          </w:p>
          <w:p w14:paraId="05BEBC93" w14:textId="3E43B896" w:rsidR="00AD6FA4" w:rsidRDefault="00253EA9" w:rsidP="00253EA9">
            <w:pPr>
              <w:pStyle w:val="ListParagraph"/>
            </w:pPr>
            <w:r>
              <w:t>ENGLISH- FLUENT</w:t>
            </w:r>
          </w:p>
          <w:p w14:paraId="52794CB9" w14:textId="4BAB09F6" w:rsidR="00253EA9" w:rsidRPr="00AD0DDD" w:rsidRDefault="00253EA9" w:rsidP="00253EA9">
            <w:pPr>
              <w:pStyle w:val="ListParagraph"/>
            </w:pPr>
            <w:r>
              <w:t>SETSWANA- FLUENT</w:t>
            </w:r>
          </w:p>
        </w:tc>
      </w:tr>
      <w:tr w:rsidR="00AD6FA4" w14:paraId="35B71D53" w14:textId="77777777" w:rsidTr="005E09DE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7FA66029" w14:textId="6F189816" w:rsidR="00AD6FA4" w:rsidRDefault="006478E7" w:rsidP="00DF1CB4">
            <w:pPr>
              <w:pStyle w:val="Heading3"/>
            </w:pPr>
            <w:r>
              <w:t>education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2CC3F417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7477DF1C" w14:textId="77777777" w:rsidR="00AD6FA4" w:rsidRDefault="00AD6FA4" w:rsidP="00DF1CB4"/>
        </w:tc>
      </w:tr>
      <w:tr w:rsidR="00AD6FA4" w14:paraId="35EE23BA" w14:textId="77777777" w:rsidTr="005E09DE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013C6ACC" w14:textId="77777777" w:rsidR="00AD6FA4" w:rsidRDefault="006478E7" w:rsidP="006478E7">
            <w:pPr>
              <w:pStyle w:val="Dates"/>
            </w:pPr>
            <w:r>
              <w:t>BOTHO UNIVERSITY</w:t>
            </w:r>
          </w:p>
          <w:p w14:paraId="6CBD6DAF" w14:textId="77777777" w:rsidR="006478E7" w:rsidRPr="006478E7" w:rsidRDefault="006478E7" w:rsidP="006478E7">
            <w:pPr>
              <w:pStyle w:val="Dates"/>
              <w:rPr>
                <w:b w:val="0"/>
                <w:bCs/>
              </w:rPr>
            </w:pPr>
            <w:r w:rsidRPr="006478E7">
              <w:rPr>
                <w:b w:val="0"/>
                <w:bCs/>
              </w:rPr>
              <w:t>CYBERSECURITY AND RISK MANAGEMENT</w:t>
            </w:r>
          </w:p>
          <w:p w14:paraId="65D4F910" w14:textId="77777777" w:rsidR="006478E7" w:rsidRDefault="006478E7" w:rsidP="006478E7">
            <w:pPr>
              <w:pStyle w:val="Dates"/>
              <w:rPr>
                <w:b w:val="0"/>
                <w:bCs/>
              </w:rPr>
            </w:pPr>
            <w:r w:rsidRPr="006478E7">
              <w:rPr>
                <w:b w:val="0"/>
                <w:bCs/>
              </w:rPr>
              <w:t xml:space="preserve">Current student </w:t>
            </w:r>
          </w:p>
          <w:p w14:paraId="2E5D6B11" w14:textId="77777777" w:rsidR="006478E7" w:rsidRPr="006478E7" w:rsidRDefault="006478E7" w:rsidP="006478E7">
            <w:pPr>
              <w:pStyle w:val="Dates"/>
            </w:pPr>
          </w:p>
          <w:p w14:paraId="0966AA71" w14:textId="77777777" w:rsidR="006478E7" w:rsidRPr="006478E7" w:rsidRDefault="006478E7" w:rsidP="006478E7">
            <w:pPr>
              <w:pStyle w:val="Dates"/>
            </w:pPr>
            <w:r w:rsidRPr="006478E7">
              <w:t>LAKEWOOD ACADEMY</w:t>
            </w:r>
          </w:p>
          <w:p w14:paraId="3DC74D32" w14:textId="52499A9B" w:rsidR="006478E7" w:rsidRPr="006478E7" w:rsidRDefault="006478E7" w:rsidP="006478E7">
            <w:pPr>
              <w:pStyle w:val="Dates"/>
              <w:rPr>
                <w:b w:val="0"/>
                <w:bCs/>
              </w:rPr>
            </w:pPr>
            <w:r>
              <w:rPr>
                <w:b w:val="0"/>
                <w:bCs/>
              </w:rPr>
              <w:t>IGCSE- Completed 2025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21E93C66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0BBEE89A" w14:textId="77777777" w:rsidR="00AD6FA4" w:rsidRDefault="00AD6FA4" w:rsidP="00DF1CB4"/>
        </w:tc>
      </w:tr>
      <w:tr w:rsidR="00AD6FA4" w14:paraId="37A756DE" w14:textId="77777777" w:rsidTr="005E09DE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0BDD70DD" w14:textId="7709A212" w:rsidR="00AD6FA4" w:rsidRDefault="006478E7" w:rsidP="00DF1CB4">
            <w:pPr>
              <w:pStyle w:val="Heading3"/>
            </w:pPr>
            <w:r>
              <w:t>academic qualifications</w:t>
            </w:r>
            <w:r w:rsidR="00253EA9">
              <w:t xml:space="preserve"> ( igcse)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493F7D0A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23ACCFA9" w14:textId="77777777" w:rsidR="00AD6FA4" w:rsidRDefault="00AD6FA4" w:rsidP="00DF1CB4"/>
        </w:tc>
      </w:tr>
      <w:tr w:rsidR="00AD6FA4" w14:paraId="70A8DA8E" w14:textId="77777777" w:rsidTr="005E09DE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104B78DE" w14:textId="77777777" w:rsidR="00AD6FA4" w:rsidRPr="00657B42" w:rsidRDefault="006478E7" w:rsidP="00DF1CB4">
            <w:pPr>
              <w:pStyle w:val="Text"/>
              <w:rPr>
                <w:b/>
                <w:bCs/>
              </w:rPr>
            </w:pPr>
            <w:r w:rsidRPr="00657B42">
              <w:rPr>
                <w:b/>
                <w:bCs/>
              </w:rPr>
              <w:t>SUBJECT                  GRADE</w:t>
            </w:r>
          </w:p>
          <w:p w14:paraId="0022CF1A" w14:textId="7ED7C479" w:rsidR="006478E7" w:rsidRDefault="00657B42" w:rsidP="00657B42">
            <w:pPr>
              <w:pStyle w:val="Text"/>
              <w:tabs>
                <w:tab w:val="left" w:pos="2581"/>
              </w:tabs>
            </w:pPr>
            <w:r>
              <w:t>English</w:t>
            </w:r>
            <w:r>
              <w:tab/>
              <w:t>B</w:t>
            </w:r>
          </w:p>
          <w:p w14:paraId="332D3CD2" w14:textId="31DC080B" w:rsidR="00657B42" w:rsidRDefault="00657B42" w:rsidP="00657B42">
            <w:pPr>
              <w:pStyle w:val="Text"/>
              <w:tabs>
                <w:tab w:val="left" w:pos="2581"/>
              </w:tabs>
            </w:pPr>
            <w:r>
              <w:t>Setswana</w:t>
            </w:r>
            <w:r>
              <w:tab/>
              <w:t>B</w:t>
            </w:r>
          </w:p>
          <w:p w14:paraId="2FF3EEB0" w14:textId="21D65DE1" w:rsidR="00657B42" w:rsidRDefault="00657B42" w:rsidP="00657B42">
            <w:pPr>
              <w:pStyle w:val="Text"/>
              <w:tabs>
                <w:tab w:val="left" w:pos="2581"/>
              </w:tabs>
            </w:pPr>
            <w:r>
              <w:t>Business studies</w:t>
            </w:r>
            <w:r>
              <w:tab/>
              <w:t>B</w:t>
            </w:r>
          </w:p>
          <w:p w14:paraId="78D61471" w14:textId="182A785E" w:rsidR="00657B42" w:rsidRDefault="00657B42" w:rsidP="00657B42">
            <w:pPr>
              <w:pStyle w:val="Text"/>
              <w:tabs>
                <w:tab w:val="left" w:pos="2581"/>
              </w:tabs>
            </w:pPr>
            <w:r>
              <w:t>Biology</w:t>
            </w:r>
            <w:r>
              <w:tab/>
              <w:t>C</w:t>
            </w:r>
          </w:p>
          <w:p w14:paraId="175F1FA5" w14:textId="4B805375" w:rsidR="00657B42" w:rsidRDefault="00657B42" w:rsidP="00657B42">
            <w:pPr>
              <w:pStyle w:val="Text"/>
              <w:tabs>
                <w:tab w:val="left" w:pos="2581"/>
              </w:tabs>
            </w:pPr>
            <w:r>
              <w:t>Mathematics</w:t>
            </w:r>
            <w:r>
              <w:tab/>
              <w:t>D</w:t>
            </w:r>
          </w:p>
          <w:p w14:paraId="29BC5FA3" w14:textId="6B3BD52E" w:rsidR="00657B42" w:rsidRPr="00560EA0" w:rsidRDefault="00657B42" w:rsidP="00657B42">
            <w:pPr>
              <w:pStyle w:val="Text"/>
              <w:tabs>
                <w:tab w:val="left" w:pos="2581"/>
              </w:tabs>
            </w:pPr>
            <w:r>
              <w:t>Physics</w:t>
            </w:r>
            <w:r>
              <w:tab/>
              <w:t>D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3AADB3A7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34D1D36D" w14:textId="77777777" w:rsidR="00AD6FA4" w:rsidRDefault="00AD6FA4" w:rsidP="00DF1CB4"/>
        </w:tc>
      </w:tr>
      <w:tr w:rsidR="00AD6FA4" w14:paraId="69471F52" w14:textId="77777777" w:rsidTr="005E09DE">
        <w:trPr>
          <w:trHeight w:val="624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18D57140" w14:textId="00DA9B8B" w:rsidR="00AD6FA4" w:rsidRPr="00560EA0" w:rsidRDefault="00657B42" w:rsidP="00DF1CB4">
            <w:pPr>
              <w:pStyle w:val="Heading3"/>
            </w:pPr>
            <w:r>
              <w:t>work experience</w:t>
            </w:r>
            <w:r w:rsidR="00CB520D">
              <w:t xml:space="preserve"> AND AVAILABILITY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4F665ADF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24B906D0" w14:textId="77777777" w:rsidR="00AD6FA4" w:rsidRDefault="00AD6FA4" w:rsidP="00DF1CB4"/>
        </w:tc>
      </w:tr>
      <w:tr w:rsidR="00AD6FA4" w14:paraId="69FA246F" w14:textId="77777777" w:rsidTr="005E09DE">
        <w:trPr>
          <w:trHeight w:val="62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10C48F49" w14:textId="618CE267" w:rsidR="00AD6FA4" w:rsidRPr="00CB520D" w:rsidRDefault="00253EA9" w:rsidP="00657B42">
            <w:pPr>
              <w:pStyle w:val="Text"/>
              <w:rPr>
                <w:b/>
                <w:bCs/>
              </w:rPr>
            </w:pPr>
            <w:r w:rsidRPr="00CB520D">
              <w:rPr>
                <w:b/>
                <w:bCs/>
              </w:rPr>
              <w:t xml:space="preserve">NO formal work </w:t>
            </w:r>
            <w:r w:rsidR="00CB520D" w:rsidRPr="00CB520D">
              <w:rPr>
                <w:b/>
                <w:bCs/>
              </w:rPr>
              <w:t>experiences</w:t>
            </w:r>
          </w:p>
          <w:p w14:paraId="23777769" w14:textId="77777777" w:rsidR="00253EA9" w:rsidRDefault="00253EA9" w:rsidP="00657B42">
            <w:pPr>
              <w:pStyle w:val="Text"/>
            </w:pPr>
            <w:r w:rsidRPr="00253EA9">
              <w:t>Although I have no previous formal employment experience, I am eager to learn, take direction, work as part of a team and develop my customer service and retail skills.</w:t>
            </w:r>
          </w:p>
          <w:p w14:paraId="052F5E2F" w14:textId="77777777" w:rsidR="00CB520D" w:rsidRDefault="00CB520D" w:rsidP="00657B42">
            <w:pPr>
              <w:pStyle w:val="Text"/>
            </w:pPr>
          </w:p>
          <w:p w14:paraId="7AD1190B" w14:textId="12B17B0D" w:rsidR="00CB520D" w:rsidRPr="00253EA9" w:rsidRDefault="00CB520D" w:rsidP="00CB520D">
            <w:pPr>
              <w:pStyle w:val="Text"/>
              <w:ind w:left="0"/>
            </w:pPr>
            <w:r>
              <w:t>Available Thursday to Sunday and on public holidays ( attending classes Monday to Wednesday).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42BABE45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11223FE6" w14:textId="77777777" w:rsidR="00AD6FA4" w:rsidRDefault="00AD6FA4" w:rsidP="00DF1CB4"/>
        </w:tc>
      </w:tr>
      <w:tr w:rsidR="00AD6FA4" w14:paraId="03FA8690" w14:textId="77777777" w:rsidTr="005E09DE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3C5493E9" w14:textId="77777777" w:rsidR="00AD6FA4" w:rsidRPr="00560EA0" w:rsidRDefault="00886E33" w:rsidP="00DF1CB4">
            <w:pPr>
              <w:pStyle w:val="Heading3"/>
            </w:pPr>
            <w:sdt>
              <w:sdtPr>
                <w:id w:val="-394892997"/>
                <w:placeholder>
                  <w:docPart w:val="7942FDAB58CF478DAAB44CCF002FF99A"/>
                </w:placeholder>
                <w:temporary/>
                <w:showingPlcHdr/>
                <w15:appearance w15:val="hidden"/>
              </w:sdtPr>
              <w:sdtEndPr/>
              <w:sdtContent>
                <w:r w:rsidR="002D3AB8" w:rsidRPr="00560EA0">
                  <w:t>References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13BB2677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0DBF6E63" w14:textId="77777777" w:rsidR="00AD6FA4" w:rsidRDefault="00AD6FA4" w:rsidP="00DF1CB4"/>
        </w:tc>
      </w:tr>
      <w:tr w:rsidR="00AD6FA4" w14:paraId="5D6CBD01" w14:textId="77777777" w:rsidTr="005E09DE">
        <w:trPr>
          <w:trHeight w:val="79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259C891C" w14:textId="77777777" w:rsidR="00AD6FA4" w:rsidRDefault="00253EA9" w:rsidP="00DF1CB4">
            <w:pPr>
              <w:pStyle w:val="Text"/>
            </w:pPr>
            <w:r>
              <w:t>NAME: Isabel Shumba</w:t>
            </w:r>
          </w:p>
          <w:p w14:paraId="3D864AE8" w14:textId="77777777" w:rsidR="00253EA9" w:rsidRDefault="00253EA9" w:rsidP="00DF1CB4">
            <w:pPr>
              <w:pStyle w:val="Text"/>
            </w:pPr>
            <w:r>
              <w:t>JOB TITLE: Principal</w:t>
            </w:r>
          </w:p>
          <w:p w14:paraId="5E7B2F5C" w14:textId="77777777" w:rsidR="00253EA9" w:rsidRDefault="00253EA9" w:rsidP="00DF1CB4">
            <w:pPr>
              <w:pStyle w:val="Text"/>
            </w:pPr>
            <w:r>
              <w:lastRenderedPageBreak/>
              <w:t>SCHOOL: Lakewood Academy</w:t>
            </w:r>
          </w:p>
          <w:p w14:paraId="1C5128C6" w14:textId="77777777" w:rsidR="00253EA9" w:rsidRDefault="00CB520D" w:rsidP="00DF1CB4">
            <w:pPr>
              <w:pStyle w:val="Text"/>
            </w:pPr>
            <w:r>
              <w:t>CONTACT: 77 093 455/ 311 8858</w:t>
            </w:r>
          </w:p>
          <w:p w14:paraId="44D5102F" w14:textId="77777777" w:rsidR="00CB520D" w:rsidRDefault="00CB520D" w:rsidP="00DF1CB4">
            <w:pPr>
              <w:pStyle w:val="Text"/>
            </w:pPr>
          </w:p>
          <w:p w14:paraId="4BB315B0" w14:textId="77777777" w:rsidR="00CB520D" w:rsidRDefault="00CB520D" w:rsidP="00DF1CB4">
            <w:pPr>
              <w:pStyle w:val="Text"/>
            </w:pPr>
            <w:r>
              <w:t>NAME: Tshoagnetso Letshwiti</w:t>
            </w:r>
          </w:p>
          <w:p w14:paraId="342B94AD" w14:textId="77777777" w:rsidR="00CB520D" w:rsidRDefault="00CB520D" w:rsidP="00DF1CB4">
            <w:pPr>
              <w:pStyle w:val="Text"/>
            </w:pPr>
            <w:r>
              <w:t>JOB TITLE: Class teacher</w:t>
            </w:r>
          </w:p>
          <w:p w14:paraId="33B83429" w14:textId="77777777" w:rsidR="00CB520D" w:rsidRDefault="00CB520D" w:rsidP="00DF1CB4">
            <w:pPr>
              <w:pStyle w:val="Text"/>
            </w:pPr>
            <w:r>
              <w:t>SCHOOL: Lakewood Academy</w:t>
            </w:r>
          </w:p>
          <w:p w14:paraId="3D08F770" w14:textId="6A02CC74" w:rsidR="00CB520D" w:rsidRPr="00560EA0" w:rsidRDefault="00CB520D" w:rsidP="00DF1CB4">
            <w:pPr>
              <w:pStyle w:val="Text"/>
            </w:pPr>
            <w:r>
              <w:t>CONTACT: 76 627 835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1C095536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2D16C412" w14:textId="77777777" w:rsidR="00AD6FA4" w:rsidRDefault="00AD6FA4" w:rsidP="00DF1CB4"/>
        </w:tc>
      </w:tr>
      <w:tr w:rsidR="00AD6FA4" w14:paraId="053D98F5" w14:textId="77777777" w:rsidTr="005E09DE">
        <w:trPr>
          <w:trHeight w:val="482"/>
        </w:trPr>
        <w:tc>
          <w:tcPr>
            <w:tcW w:w="10790" w:type="dxa"/>
            <w:gridSpan w:val="16"/>
            <w:tcBorders>
              <w:bottom w:val="single" w:sz="36" w:space="0" w:color="CADEE5" w:themeColor="background2"/>
            </w:tcBorders>
          </w:tcPr>
          <w:p w14:paraId="2F9BC0BB" w14:textId="77777777" w:rsidR="00AD6FA4" w:rsidRDefault="00AD6FA4" w:rsidP="00DF1CB4"/>
        </w:tc>
      </w:tr>
    </w:tbl>
    <w:p w14:paraId="2721AC5F" w14:textId="77777777" w:rsidR="00AB03FA" w:rsidRDefault="00AB03FA" w:rsidP="00DF1CB4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554DD" w14:textId="77777777" w:rsidR="00886E33" w:rsidRDefault="00886E33" w:rsidP="00DF1CB4">
      <w:r>
        <w:separator/>
      </w:r>
    </w:p>
  </w:endnote>
  <w:endnote w:type="continuationSeparator" w:id="0">
    <w:p w14:paraId="387BAD70" w14:textId="77777777" w:rsidR="00886E33" w:rsidRDefault="00886E33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0F5CD" w14:textId="77777777" w:rsidR="00886E33" w:rsidRDefault="00886E33" w:rsidP="00DF1CB4">
      <w:r>
        <w:separator/>
      </w:r>
    </w:p>
  </w:footnote>
  <w:footnote w:type="continuationSeparator" w:id="0">
    <w:p w14:paraId="3B02BA64" w14:textId="77777777" w:rsidR="00886E33" w:rsidRDefault="00886E33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06"/>
    <w:rsid w:val="00253EA9"/>
    <w:rsid w:val="002B73E2"/>
    <w:rsid w:val="002D3AB8"/>
    <w:rsid w:val="003D4662"/>
    <w:rsid w:val="00413477"/>
    <w:rsid w:val="004A586E"/>
    <w:rsid w:val="00560EA0"/>
    <w:rsid w:val="005E09DE"/>
    <w:rsid w:val="005F5561"/>
    <w:rsid w:val="006478E7"/>
    <w:rsid w:val="00657B42"/>
    <w:rsid w:val="00680892"/>
    <w:rsid w:val="006C60E6"/>
    <w:rsid w:val="00796172"/>
    <w:rsid w:val="00875074"/>
    <w:rsid w:val="00886E33"/>
    <w:rsid w:val="009835F5"/>
    <w:rsid w:val="00A520FA"/>
    <w:rsid w:val="00AB03FA"/>
    <w:rsid w:val="00AD0DDD"/>
    <w:rsid w:val="00AD6FA4"/>
    <w:rsid w:val="00CB520D"/>
    <w:rsid w:val="00D06709"/>
    <w:rsid w:val="00D74C88"/>
    <w:rsid w:val="00D969F8"/>
    <w:rsid w:val="00DF0406"/>
    <w:rsid w:val="00DF1CB4"/>
    <w:rsid w:val="00E14266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03AE1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F9DB094A1C74E078D1B4322D58C5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4951C-9013-4196-9063-10DF551589C7}"/>
      </w:docPartPr>
      <w:docPartBody>
        <w:p w:rsidR="00000000" w:rsidRDefault="00B81277">
          <w:pPr>
            <w:pStyle w:val="CF9DB094A1C74E078D1B4322D58C5E3A"/>
          </w:pPr>
          <w:r w:rsidRPr="005F5561">
            <w:t>Objective</w:t>
          </w:r>
        </w:p>
      </w:docPartBody>
    </w:docPart>
    <w:docPart>
      <w:docPartPr>
        <w:name w:val="7942FDAB58CF478DAAB44CCF002FF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71C3B-EFA2-4EB6-B2F0-2D5A3965321C}"/>
      </w:docPartPr>
      <w:docPartBody>
        <w:p w:rsidR="00000000" w:rsidRDefault="00B81277">
          <w:pPr>
            <w:pStyle w:val="7942FDAB58CF478DAAB44CCF002FF99A"/>
          </w:pPr>
          <w:r w:rsidRPr="00560EA0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77"/>
    <w:rsid w:val="00B8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F596139A164FEE8EA353621BB710BC">
    <w:name w:val="83F596139A164FEE8EA353621BB710BC"/>
  </w:style>
  <w:style w:type="paragraph" w:customStyle="1" w:styleId="1905B794E01746D9A3F75CF065F5CF46">
    <w:name w:val="1905B794E01746D9A3F75CF065F5CF46"/>
  </w:style>
  <w:style w:type="paragraph" w:customStyle="1" w:styleId="8499404902894EF4AE3C79C060ED2768">
    <w:name w:val="8499404902894EF4AE3C79C060ED2768"/>
  </w:style>
  <w:style w:type="paragraph" w:customStyle="1" w:styleId="6F3AA4B592214672B353C54BACCFB12D">
    <w:name w:val="6F3AA4B592214672B353C54BACCFB12D"/>
  </w:style>
  <w:style w:type="paragraph" w:customStyle="1" w:styleId="46E09C78CE08499FA79419C4F6B120CF">
    <w:name w:val="46E09C78CE08499FA79419C4F6B120CF"/>
  </w:style>
  <w:style w:type="paragraph" w:customStyle="1" w:styleId="0C366836E48044C788B51DE1855E4983">
    <w:name w:val="0C366836E48044C788B51DE1855E4983"/>
  </w:style>
  <w:style w:type="paragraph" w:customStyle="1" w:styleId="CF9DB094A1C74E078D1B4322D58C5E3A">
    <w:name w:val="CF9DB094A1C74E078D1B4322D58C5E3A"/>
  </w:style>
  <w:style w:type="paragraph" w:customStyle="1" w:styleId="DF846EB69E5F485FAC2E98F422A37043">
    <w:name w:val="DF846EB69E5F485FAC2E98F422A37043"/>
  </w:style>
  <w:style w:type="paragraph" w:customStyle="1" w:styleId="58623A06E27F4725B34A8E2843FD6453">
    <w:name w:val="58623A06E27F4725B34A8E2843FD6453"/>
  </w:style>
  <w:style w:type="paragraph" w:customStyle="1" w:styleId="71FCC32FD7A642EA80AC8BFE2DBC54C4">
    <w:name w:val="71FCC32FD7A642EA80AC8BFE2DBC54C4"/>
  </w:style>
  <w:style w:type="paragraph" w:customStyle="1" w:styleId="4F5480793C234377A06EA193CFEBE5D6">
    <w:name w:val="4F5480793C234377A06EA193CFEBE5D6"/>
  </w:style>
  <w:style w:type="paragraph" w:customStyle="1" w:styleId="5C3845D67803481B9657F75E777B83A8">
    <w:name w:val="5C3845D67803481B9657F75E777B83A8"/>
  </w:style>
  <w:style w:type="paragraph" w:customStyle="1" w:styleId="A92559A1A1D140869FEC3DE8D6C175AF">
    <w:name w:val="A92559A1A1D140869FEC3DE8D6C175AF"/>
  </w:style>
  <w:style w:type="paragraph" w:customStyle="1" w:styleId="2CBAB6D425E74B818C2E1CA007732C2A">
    <w:name w:val="2CBAB6D425E74B818C2E1CA007732C2A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</w:rPr>
  </w:style>
  <w:style w:type="paragraph" w:customStyle="1" w:styleId="1C46EF761CA6491EB3311720D5DA0DEB">
    <w:name w:val="1C46EF761CA6491EB3311720D5DA0DEB"/>
  </w:style>
  <w:style w:type="paragraph" w:customStyle="1" w:styleId="69922053E7C84301AB6D1737D69F44FC">
    <w:name w:val="69922053E7C84301AB6D1737D69F44FC"/>
  </w:style>
  <w:style w:type="paragraph" w:customStyle="1" w:styleId="6F6CFB126A0F44539CB2D79F563FFB8C">
    <w:name w:val="6F6CFB126A0F44539CB2D79F563FFB8C"/>
  </w:style>
  <w:style w:type="paragraph" w:customStyle="1" w:styleId="BF2DC15486B04EAC9422FA4D37A7F3D9">
    <w:name w:val="BF2DC15486B04EAC9422FA4D37A7F3D9"/>
  </w:style>
  <w:style w:type="paragraph" w:customStyle="1" w:styleId="3E4E637582924B6EBFD336EC104C510C">
    <w:name w:val="3E4E637582924B6EBFD336EC104C510C"/>
  </w:style>
  <w:style w:type="paragraph" w:customStyle="1" w:styleId="3CABC3BAE2C94B649113085B61FDBA67">
    <w:name w:val="3CABC3BAE2C94B649113085B61FDBA67"/>
  </w:style>
  <w:style w:type="paragraph" w:customStyle="1" w:styleId="73B9F56083FF4140A9C52AE53530914A">
    <w:name w:val="73B9F56083FF4140A9C52AE53530914A"/>
  </w:style>
  <w:style w:type="paragraph" w:customStyle="1" w:styleId="6ED300FCE3F34632BC19316DF0C70292">
    <w:name w:val="6ED300FCE3F34632BC19316DF0C70292"/>
  </w:style>
  <w:style w:type="paragraph" w:customStyle="1" w:styleId="7A2C3448B933425E92FF849DFB66827F">
    <w:name w:val="7A2C3448B933425E92FF849DFB66827F"/>
  </w:style>
  <w:style w:type="paragraph" w:customStyle="1" w:styleId="54B09EAA6B6D41BA90FED33E97109DB2">
    <w:name w:val="54B09EAA6B6D41BA90FED33E97109DB2"/>
  </w:style>
  <w:style w:type="paragraph" w:customStyle="1" w:styleId="AE95D3892AAE406F815B6158C2E8B707">
    <w:name w:val="AE95D3892AAE406F815B6158C2E8B707"/>
  </w:style>
  <w:style w:type="paragraph" w:customStyle="1" w:styleId="C06A887A838B467883D3E5DA9504832A">
    <w:name w:val="C06A887A838B467883D3E5DA9504832A"/>
  </w:style>
  <w:style w:type="paragraph" w:customStyle="1" w:styleId="Text">
    <w:name w:val="Text"/>
    <w:basedOn w:val="Normal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Cs w:val="24"/>
    </w:rPr>
  </w:style>
  <w:style w:type="paragraph" w:customStyle="1" w:styleId="686037699A794A0992D40BCDAE444481">
    <w:name w:val="686037699A794A0992D40BCDAE444481"/>
  </w:style>
  <w:style w:type="paragraph" w:customStyle="1" w:styleId="7942FDAB58CF478DAAB44CCF002FF99A">
    <w:name w:val="7942FDAB58CF478DAAB44CCF002FF99A"/>
  </w:style>
  <w:style w:type="paragraph" w:customStyle="1" w:styleId="AF85F85CA3F847C7961177DBC62169CE">
    <w:name w:val="AF85F85CA3F847C7961177DBC62169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</Template>
  <TotalTime>0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2026-09-17T14:05:00Z</dcterms:created>
  <dcterms:modified xsi:type="dcterms:W3CDTF">2026-09-17T22:49:00Z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